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D27F1" w14:textId="77777777" w:rsidR="00021861" w:rsidRDefault="00021861" w:rsidP="00542974">
      <w:pPr>
        <w:jc w:val="center"/>
        <w:rPr>
          <w:b/>
          <w:sz w:val="28"/>
          <w:szCs w:val="28"/>
          <w:u w:val="single"/>
          <w:lang w:val="en-GB"/>
        </w:rPr>
      </w:pPr>
    </w:p>
    <w:p w14:paraId="67424155" w14:textId="77777777" w:rsidR="00021861" w:rsidRDefault="00021861" w:rsidP="00467B8C">
      <w:pPr>
        <w:jc w:val="center"/>
        <w:rPr>
          <w:b/>
          <w:sz w:val="28"/>
          <w:szCs w:val="28"/>
          <w:u w:val="single"/>
          <w:lang w:val="en-GB"/>
        </w:rPr>
      </w:pPr>
    </w:p>
    <w:p w14:paraId="73D15296" w14:textId="77777777" w:rsidR="00542974" w:rsidRDefault="00021861" w:rsidP="00542974">
      <w:pPr>
        <w:jc w:val="center"/>
        <w:rPr>
          <w:b/>
          <w:sz w:val="28"/>
          <w:szCs w:val="28"/>
          <w:u w:val="single"/>
          <w:lang w:val="en-GB"/>
        </w:rPr>
      </w:pPr>
      <w:r w:rsidRPr="00021861">
        <w:rPr>
          <w:b/>
          <w:noProof/>
          <w:sz w:val="28"/>
          <w:szCs w:val="28"/>
          <w:lang w:val="en-GB"/>
        </w:rPr>
        <w:drawing>
          <wp:inline distT="0" distB="0" distL="0" distR="0" wp14:anchorId="17862477" wp14:editId="103194D8">
            <wp:extent cx="2566458" cy="184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 inbo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85" cy="18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363C" w14:textId="77777777" w:rsidR="00021861" w:rsidRDefault="00021861" w:rsidP="00A3179A">
      <w:pPr>
        <w:rPr>
          <w:b/>
          <w:sz w:val="28"/>
          <w:szCs w:val="28"/>
          <w:u w:val="single"/>
          <w:lang w:val="en-GB"/>
        </w:rPr>
      </w:pPr>
    </w:p>
    <w:p w14:paraId="5FDF6B72" w14:textId="77777777" w:rsidR="00021861" w:rsidRDefault="00021861" w:rsidP="00542974">
      <w:pPr>
        <w:jc w:val="center"/>
        <w:rPr>
          <w:b/>
          <w:sz w:val="28"/>
          <w:szCs w:val="28"/>
          <w:u w:val="single"/>
          <w:lang w:val="en-GB"/>
        </w:rPr>
      </w:pPr>
    </w:p>
    <w:p w14:paraId="1929D17A" w14:textId="77777777" w:rsidR="00021861" w:rsidRDefault="00021861" w:rsidP="00542974">
      <w:pPr>
        <w:jc w:val="center"/>
        <w:rPr>
          <w:b/>
          <w:sz w:val="28"/>
          <w:szCs w:val="28"/>
          <w:u w:val="single"/>
          <w:lang w:val="en-GB"/>
        </w:rPr>
      </w:pPr>
    </w:p>
    <w:sdt>
      <w:sdtPr>
        <w:rPr>
          <w:b/>
          <w:color w:val="6CACD1" w:themeColor="accent1"/>
          <w:sz w:val="48"/>
          <w:szCs w:val="28"/>
          <w:lang w:val="en-GB"/>
        </w:rPr>
        <w:id w:val="-70664442"/>
        <w:placeholder>
          <w:docPart w:val="71AC0C7C328D44C0A87E792605A1AD55"/>
        </w:placeholder>
      </w:sdtPr>
      <w:sdtEndPr/>
      <w:sdtContent>
        <w:p w14:paraId="4A17BC7D" w14:textId="77777777" w:rsidR="00CE5624" w:rsidRDefault="00CF1407" w:rsidP="00CF1407">
          <w:pPr>
            <w:jc w:val="center"/>
            <w:rPr>
              <w:b/>
              <w:color w:val="6CACD1" w:themeColor="accent1"/>
              <w:sz w:val="48"/>
              <w:szCs w:val="28"/>
              <w:lang w:val="en-GB"/>
            </w:rPr>
          </w:pPr>
          <w:r>
            <w:rPr>
              <w:b/>
              <w:color w:val="6CACD1" w:themeColor="accent1"/>
              <w:sz w:val="48"/>
              <w:szCs w:val="28"/>
              <w:lang w:val="en-GB"/>
            </w:rPr>
            <w:t>Local Perceived Pressure Questionnaire</w:t>
          </w:r>
        </w:p>
        <w:p w14:paraId="1AD304C5" w14:textId="192AF00A" w:rsidR="00CE5624" w:rsidRDefault="00CE5624" w:rsidP="00CF1407">
          <w:pPr>
            <w:jc w:val="center"/>
            <w:rPr>
              <w:b/>
              <w:color w:val="6CACD1" w:themeColor="accent1"/>
              <w:sz w:val="48"/>
              <w:szCs w:val="28"/>
              <w:lang w:val="en-GB"/>
            </w:rPr>
          </w:pPr>
          <w:r>
            <w:rPr>
              <w:b/>
              <w:color w:val="6CACD1" w:themeColor="accent1"/>
              <w:sz w:val="48"/>
              <w:szCs w:val="28"/>
              <w:lang w:val="en-GB"/>
            </w:rPr>
            <w:t>-</w:t>
          </w:r>
        </w:p>
        <w:p w14:paraId="22404436" w14:textId="47EDC203" w:rsidR="00021861" w:rsidRPr="00A3179A" w:rsidRDefault="00CE5624" w:rsidP="00CF1407">
          <w:pPr>
            <w:jc w:val="center"/>
            <w:rPr>
              <w:b/>
              <w:sz w:val="28"/>
              <w:szCs w:val="28"/>
              <w:lang w:val="en-GB"/>
            </w:rPr>
          </w:pPr>
          <w:r>
            <w:rPr>
              <w:b/>
              <w:color w:val="6CACD1" w:themeColor="accent1"/>
              <w:sz w:val="48"/>
              <w:szCs w:val="28"/>
              <w:lang w:val="en-GB"/>
            </w:rPr>
            <w:t>EXPERIMENTER GUIDE</w:t>
          </w:r>
        </w:p>
      </w:sdtContent>
    </w:sdt>
    <w:p w14:paraId="16858397" w14:textId="77777777" w:rsidR="00021861" w:rsidRPr="00A3179A" w:rsidRDefault="00021861" w:rsidP="00542974">
      <w:pPr>
        <w:jc w:val="center"/>
        <w:rPr>
          <w:b/>
          <w:sz w:val="28"/>
          <w:szCs w:val="28"/>
          <w:u w:val="single"/>
          <w:lang w:val="en-GB"/>
        </w:rPr>
      </w:pPr>
    </w:p>
    <w:p w14:paraId="1B1605A2" w14:textId="77777777" w:rsidR="00021861" w:rsidRPr="00A3179A" w:rsidRDefault="00021861" w:rsidP="00467B8C">
      <w:pPr>
        <w:jc w:val="center"/>
        <w:rPr>
          <w:b/>
          <w:sz w:val="28"/>
          <w:szCs w:val="28"/>
          <w:u w:val="single"/>
          <w:lang w:val="en-GB"/>
        </w:rPr>
      </w:pPr>
    </w:p>
    <w:p w14:paraId="36E2E029" w14:textId="77777777" w:rsidR="00467B8C" w:rsidRPr="00A3179A" w:rsidRDefault="00467B8C" w:rsidP="00467B8C">
      <w:pPr>
        <w:rPr>
          <w:b/>
          <w:sz w:val="28"/>
          <w:szCs w:val="28"/>
          <w:u w:val="single"/>
          <w:lang w:val="en-GB"/>
        </w:rPr>
      </w:pPr>
    </w:p>
    <w:p w14:paraId="38BE433C" w14:textId="29615298" w:rsidR="00021861" w:rsidRPr="00467B8C" w:rsidRDefault="00021861" w:rsidP="00021861">
      <w:pPr>
        <w:jc w:val="center"/>
        <w:rPr>
          <w:b/>
          <w:sz w:val="28"/>
          <w:szCs w:val="28"/>
          <w:u w:val="single"/>
          <w:lang w:val="en-GB"/>
        </w:rPr>
      </w:pPr>
    </w:p>
    <w:p w14:paraId="7626336E" w14:textId="77777777" w:rsidR="00021861" w:rsidRPr="00467B8C" w:rsidRDefault="00021861" w:rsidP="00467B8C">
      <w:pPr>
        <w:jc w:val="center"/>
        <w:rPr>
          <w:b/>
          <w:sz w:val="28"/>
          <w:szCs w:val="28"/>
          <w:u w:val="single"/>
          <w:lang w:val="en-GB"/>
        </w:rPr>
      </w:pPr>
    </w:p>
    <w:p w14:paraId="328FEC9C" w14:textId="77777777" w:rsidR="00021861" w:rsidRPr="00467B8C" w:rsidRDefault="00021861" w:rsidP="00467B8C">
      <w:pPr>
        <w:jc w:val="center"/>
        <w:rPr>
          <w:b/>
          <w:sz w:val="28"/>
          <w:szCs w:val="28"/>
          <w:u w:val="single"/>
          <w:lang w:val="en-GB"/>
        </w:rPr>
      </w:pPr>
    </w:p>
    <w:p w14:paraId="5674FB01" w14:textId="77777777" w:rsidR="00021861" w:rsidRPr="00467B8C" w:rsidRDefault="00021861" w:rsidP="00021861">
      <w:pPr>
        <w:rPr>
          <w:b/>
          <w:sz w:val="28"/>
          <w:szCs w:val="28"/>
          <w:u w:val="single"/>
          <w:lang w:val="en-GB"/>
        </w:rPr>
      </w:pPr>
    </w:p>
    <w:p w14:paraId="60CE4980" w14:textId="77777777" w:rsidR="00021861" w:rsidRPr="00467B8C" w:rsidRDefault="00021861" w:rsidP="00021861">
      <w:pPr>
        <w:rPr>
          <w:b/>
          <w:sz w:val="28"/>
          <w:szCs w:val="28"/>
          <w:u w:val="single"/>
          <w:lang w:val="en-GB"/>
        </w:rPr>
      </w:pPr>
      <w:r w:rsidRPr="00021861"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7CB01" wp14:editId="66A3C977">
                <wp:simplePos x="0" y="0"/>
                <wp:positionH relativeFrom="column">
                  <wp:posOffset>585470</wp:posOffset>
                </wp:positionH>
                <wp:positionV relativeFrom="paragraph">
                  <wp:posOffset>0</wp:posOffset>
                </wp:positionV>
                <wp:extent cx="4559036" cy="462915"/>
                <wp:effectExtent l="0" t="0" r="0" b="0"/>
                <wp:wrapNone/>
                <wp:docPr id="8" name="Marcador de pie de pági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9036" cy="46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050D4A" w14:textId="77777777" w:rsidR="00021861" w:rsidRPr="00021861" w:rsidRDefault="00021861" w:rsidP="00021861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Tahoma" w:hAnsi="Tahoma" w:cs="Tahoma"/>
                                <w:sz w:val="14"/>
                                <w:lang w:val="en-GB"/>
                              </w:rPr>
                            </w:pPr>
                            <w:r w:rsidRPr="00021861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  <w:t>This project has received funding from the European Union’s Horizon 2020 research and innovation program under grant agreement No 7</w:t>
                            </w:r>
                            <w:r w:rsidR="00A3179A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  <w:t>79963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5927CB01" id="_x0000_t202" coordsize="21600,21600" o:spt="202" path="m,l,21600r21600,l21600,xe">
                <v:stroke joinstyle="miter"/>
                <v:path gradientshapeok="t" o:connecttype="rect"/>
              </v:shapetype>
              <v:shape id="Marcador de pie de página 4" o:spid="_x0000_s1026" type="#_x0000_t202" style="position:absolute;margin-left:46.1pt;margin-top:0;width:359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" filled="f" stroked="f">
                <v:textbox>
                  <w:txbxContent>
                    <w:p w14:paraId="20050D4A" w14:textId="77777777" w:rsidR="00021861" w:rsidRPr="00021861" w:rsidRDefault="00021861" w:rsidP="00021861">
                      <w:pPr>
                        <w:pStyle w:val="NormaleWeb"/>
                        <w:spacing w:before="0" w:beforeAutospacing="0" w:after="0" w:afterAutospacing="0" w:line="276" w:lineRule="auto"/>
                        <w:rPr>
                          <w:rFonts w:ascii="Tahoma" w:hAnsi="Tahoma" w:cs="Tahoma"/>
                          <w:sz w:val="14"/>
                          <w:lang w:val="en-GB"/>
                        </w:rPr>
                      </w:pPr>
                      <w:r w:rsidRPr="00021861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36"/>
                          <w:lang w:val="en-US"/>
                        </w:rPr>
                        <w:t>This project has received funding from the European Union’s Horizon 2020 research and innovation program under grant agreement No 7</w:t>
                      </w:r>
                      <w:r w:rsidR="00A3179A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36"/>
                          <w:lang w:val="en-US"/>
                        </w:rPr>
                        <w:t>79963</w:t>
                      </w:r>
                    </w:p>
                  </w:txbxContent>
                </v:textbox>
              </v:shape>
            </w:pict>
          </mc:Fallback>
        </mc:AlternateContent>
      </w:r>
      <w:r w:rsidRPr="00021861"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3474CDD9" wp14:editId="0009BBBA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86740" cy="391795"/>
            <wp:effectExtent l="0" t="0" r="3810" b="8255"/>
            <wp:wrapNone/>
            <wp:docPr id="11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F3C46A74-12D1-4AFF-AF37-94BA032ADD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F3C46A74-12D1-4AFF-AF37-94BA032ADD36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6A22B" w14:textId="77777777" w:rsidR="00021861" w:rsidRPr="00467B8C" w:rsidRDefault="00021861" w:rsidP="00021861">
      <w:pPr>
        <w:rPr>
          <w:b/>
          <w:sz w:val="28"/>
          <w:szCs w:val="28"/>
          <w:u w:val="single"/>
          <w:lang w:val="en-GB"/>
        </w:rPr>
      </w:pPr>
    </w:p>
    <w:p w14:paraId="14AE0EBF" w14:textId="77777777" w:rsidR="00021861" w:rsidRPr="00467B8C" w:rsidRDefault="00021861" w:rsidP="00021861">
      <w:pPr>
        <w:rPr>
          <w:b/>
          <w:sz w:val="28"/>
          <w:szCs w:val="28"/>
          <w:u w:val="single"/>
          <w:lang w:val="en-GB"/>
        </w:rPr>
        <w:sectPr w:rsidR="00021861" w:rsidRPr="00467B8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BE4A4EA" w14:textId="049E75DC" w:rsidR="008C1BBA" w:rsidRPr="00E65028" w:rsidRDefault="00BD3CEE" w:rsidP="00420E0B">
      <w:pPr>
        <w:pStyle w:val="Heading3"/>
        <w:numPr>
          <w:ilvl w:val="0"/>
          <w:numId w:val="0"/>
        </w:numPr>
        <w:ind w:left="720" w:hanging="720"/>
        <w:rPr>
          <w:lang w:val="en-US"/>
        </w:rPr>
      </w:pPr>
      <w:r w:rsidRPr="00BD3CEE">
        <w:rPr>
          <w:lang w:val="en-US"/>
        </w:rPr>
        <w:lastRenderedPageBreak/>
        <w:t>Local Perceived Pressure Questionnaire</w:t>
      </w:r>
      <w:r w:rsidR="008C1BBA">
        <w:rPr>
          <w:lang w:val="en-US"/>
        </w:rPr>
        <w:t xml:space="preserve"> Protocol Generalities</w:t>
      </w:r>
    </w:p>
    <w:tbl>
      <w:tblPr>
        <w:tblW w:w="8505" w:type="dxa"/>
        <w:tblLook w:val="04A0" w:firstRow="1" w:lastRow="0" w:firstColumn="1" w:lastColumn="0" w:noHBand="0" w:noVBand="1"/>
      </w:tblPr>
      <w:tblGrid>
        <w:gridCol w:w="960"/>
        <w:gridCol w:w="2740"/>
        <w:gridCol w:w="4805"/>
      </w:tblGrid>
      <w:tr w:rsidR="008C1BBA" w:rsidRPr="0091344E" w14:paraId="43F8C45E" w14:textId="77777777" w:rsidTr="00B97B79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textDirection w:val="btLr"/>
            <w:vAlign w:val="center"/>
            <w:hideMark/>
          </w:tcPr>
          <w:p w14:paraId="59E79C07" w14:textId="77777777" w:rsidR="008C1BBA" w:rsidRPr="0091344E" w:rsidRDefault="008C1BBA" w:rsidP="00A438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Generalities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5599202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Item</w:t>
            </w:r>
          </w:p>
        </w:tc>
        <w:tc>
          <w:tcPr>
            <w:tcW w:w="4805" w:type="dxa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78432BEB" w14:textId="77777777" w:rsidR="008C1BBA" w:rsidRPr="0091344E" w:rsidRDefault="008C1BBA" w:rsidP="00A438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Template designer description</w:t>
            </w:r>
          </w:p>
        </w:tc>
      </w:tr>
      <w:tr w:rsidR="008C1BBA" w:rsidRPr="00B97B79" w14:paraId="5604330B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9921680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609DD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Name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52333" w14:textId="398D9016" w:rsidR="008C1BBA" w:rsidRPr="0091344E" w:rsidRDefault="00A03E80" w:rsidP="00A03E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03E80">
              <w:rPr>
                <w:rFonts w:ascii="Calibri" w:eastAsia="Times New Roman" w:hAnsi="Calibri" w:cs="Calibri"/>
                <w:color w:val="000000"/>
                <w:lang w:val="en-US"/>
              </w:rPr>
              <w:t>The questionnaire measures the subjective evaluation of musculoskeletal pressure applied by the exoskeleton to the user.</w:t>
            </w:r>
            <w:r w:rsidR="008C1BBA" w:rsidRPr="0091344E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8C1BBA" w:rsidRPr="00B97B79" w14:paraId="68885DBE" w14:textId="77777777" w:rsidTr="00B97B79">
        <w:tblPrEx>
          <w:tblCellMar>
            <w:left w:w="70" w:type="dxa"/>
            <w:right w:w="70" w:type="dxa"/>
          </w:tblCellMar>
        </w:tblPrEx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A270CD3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0711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Definition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0004D" w14:textId="3268B4C7" w:rsidR="008C1BBA" w:rsidRPr="0091344E" w:rsidRDefault="00A80718" w:rsidP="00A03E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80718">
              <w:rPr>
                <w:rFonts w:ascii="Calibri" w:eastAsia="Times New Roman" w:hAnsi="Calibri" w:cs="Calibri"/>
                <w:color w:val="000000"/>
                <w:lang w:val="en-US"/>
              </w:rPr>
              <w:t>The questionnaire measures the subjective evaluation of musculoskeletal pressure applied by the exoskeleton to the user.</w:t>
            </w:r>
          </w:p>
        </w:tc>
      </w:tr>
      <w:tr w:rsidR="008C1BBA" w:rsidRPr="0091344E" w14:paraId="20F256A0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2811EB5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3FA0B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Image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C4E3D" w14:textId="2D6FE6E2" w:rsidR="008C1BBA" w:rsidRPr="0091344E" w:rsidRDefault="008C1BBA" w:rsidP="00A03E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A80718" w:rsidRPr="00A03E80"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w:drawing>
                <wp:inline distT="0" distB="0" distL="0" distR="0" wp14:anchorId="38F9445E" wp14:editId="00A6CC05">
                  <wp:extent cx="2387600" cy="1797050"/>
                  <wp:effectExtent l="0" t="0" r="0" b="0"/>
                  <wp:docPr id="4" name="image4.jp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g">
                            <a:extLst>
                              <a:ext uri="{FF2B5EF4-FFF2-40B4-BE49-F238E27FC236}">
                                <a16:creationId xmlns:a16="http://schemas.microsoft.com/office/drawing/2014/main" id="{00000000-0008-0000-0100-000004000000}"/>
                              </a:ext>
                            </a:extLst>
                          </pic:cNvPr>
                          <pic:cNvPicPr preferRelativeResize="0"/>
                        </pic:nvPicPr>
                        <pic:blipFill rotWithShape="1">
                          <a:blip r:embed="rId16" cstate="print"/>
                          <a:srcRect l="20695" t="17514" r="21138" b="13812"/>
                          <a:stretch/>
                        </pic:blipFill>
                        <pic:spPr bwMode="auto">
                          <a:xfrm>
                            <a:off x="0" y="0"/>
                            <a:ext cx="2479071" cy="1865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BBA" w:rsidRPr="00B97B79" w14:paraId="6DF4549C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BF1F126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FB0C" w14:textId="77777777" w:rsidR="008C1BBA" w:rsidRPr="0091344E" w:rsidRDefault="008C1BBA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Keywords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7D6B2" w14:textId="5F7B6A11" w:rsidR="008C1BBA" w:rsidRPr="0091344E" w:rsidRDefault="008C1BBA" w:rsidP="00A03E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A80718" w:rsidRPr="00A80718">
              <w:rPr>
                <w:rFonts w:ascii="Calibri" w:eastAsia="Times New Roman" w:hAnsi="Calibri" w:cs="Calibri"/>
                <w:color w:val="000000"/>
                <w:lang w:val="en-US"/>
              </w:rPr>
              <w:t>Human factors; Comfort; Body pressure</w:t>
            </w:r>
          </w:p>
        </w:tc>
      </w:tr>
      <w:tr w:rsidR="001C2266" w:rsidRPr="0091344E" w14:paraId="1AE40DA6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15EDEE1" w14:textId="77777777" w:rsidR="001C2266" w:rsidRPr="0091344E" w:rsidRDefault="001C2266" w:rsidP="001C226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4178" w14:textId="77777777" w:rsidR="001C2266" w:rsidRPr="0091344E" w:rsidRDefault="001C2266" w:rsidP="001C22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Suitable Bipedal Systems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1695D" w14:textId="495EA1FC" w:rsidR="001C2266" w:rsidRPr="0091344E" w:rsidRDefault="001C2266" w:rsidP="001C22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Lower-limbs exoskeletons</w:t>
            </w:r>
          </w:p>
        </w:tc>
      </w:tr>
      <w:tr w:rsidR="00A80718" w:rsidRPr="0091344E" w14:paraId="28D51A4B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9EC4C55" w14:textId="77777777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271B" w14:textId="77777777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Associated PI Algo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E028F" w14:textId="3864B388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LPP Algo</w:t>
            </w:r>
          </w:p>
        </w:tc>
      </w:tr>
      <w:tr w:rsidR="00A80718" w:rsidRPr="0091344E" w14:paraId="2FA62446" w14:textId="77777777" w:rsidTr="00B97B79">
        <w:trPr>
          <w:trHeight w:val="6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25E69C5" w14:textId="77777777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C58B9" w14:textId="77777777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Estimated experimentation duration</w:t>
            </w:r>
          </w:p>
        </w:tc>
        <w:tc>
          <w:tcPr>
            <w:tcW w:w="4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486DA" w14:textId="20C6BA49" w:rsidR="00A80718" w:rsidRPr="0091344E" w:rsidRDefault="00A80718" w:rsidP="00A80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5D53">
              <w:rPr>
                <w:rFonts w:asciiTheme="minorHAnsi" w:hAnsiTheme="minorHAnsi" w:cstheme="minorHAnsi"/>
              </w:rPr>
              <w:t>~</w:t>
            </w:r>
            <w:r>
              <w:rPr>
                <w:rFonts w:asciiTheme="minorHAnsi" w:hAnsiTheme="minorHAnsi" w:cstheme="minorHAnsi"/>
              </w:rPr>
              <w:t>5</w:t>
            </w:r>
            <w:r w:rsidRPr="00B95D53">
              <w:rPr>
                <w:rFonts w:asciiTheme="minorHAnsi" w:hAnsiTheme="minorHAnsi" w:cstheme="minorHAnsi"/>
              </w:rPr>
              <w:t xml:space="preserve"> min.</w:t>
            </w:r>
          </w:p>
        </w:tc>
      </w:tr>
    </w:tbl>
    <w:p w14:paraId="76966F39" w14:textId="43C7B5D7" w:rsidR="00B97B79" w:rsidRDefault="00B97B79" w:rsidP="0091344E">
      <w:pPr>
        <w:rPr>
          <w:lang w:val="en-US"/>
        </w:rPr>
      </w:pPr>
    </w:p>
    <w:p w14:paraId="5F97C2E9" w14:textId="77777777" w:rsidR="00B97B79" w:rsidRDefault="00B97B79">
      <w:pPr>
        <w:rPr>
          <w:lang w:val="en-US"/>
        </w:rPr>
      </w:pPr>
      <w:r>
        <w:rPr>
          <w:lang w:val="en-US"/>
        </w:rPr>
        <w:br w:type="page"/>
      </w:r>
    </w:p>
    <w:p w14:paraId="570C4596" w14:textId="4791536A" w:rsidR="0050088D" w:rsidRPr="00B97B79" w:rsidRDefault="006F65FD" w:rsidP="00AD563F">
      <w:pPr>
        <w:pStyle w:val="Heading3"/>
        <w:numPr>
          <w:ilvl w:val="0"/>
          <w:numId w:val="0"/>
        </w:numPr>
        <w:ind w:left="720" w:hanging="720"/>
        <w:rPr>
          <w:lang w:val="fr-FR"/>
        </w:rPr>
      </w:pPr>
      <w:r w:rsidRPr="00B97B79">
        <w:rPr>
          <w:lang w:val="fr-FR"/>
        </w:rPr>
        <w:lastRenderedPageBreak/>
        <w:t xml:space="preserve">Local </w:t>
      </w:r>
      <w:proofErr w:type="spellStart"/>
      <w:r w:rsidRPr="00B97B79">
        <w:rPr>
          <w:lang w:val="fr-FR"/>
        </w:rPr>
        <w:t>Perceived</w:t>
      </w:r>
      <w:proofErr w:type="spellEnd"/>
      <w:r w:rsidRPr="00B97B79">
        <w:rPr>
          <w:lang w:val="fr-FR"/>
        </w:rPr>
        <w:t xml:space="preserve"> Pressure Questionnaire Protocol</w:t>
      </w:r>
    </w:p>
    <w:tbl>
      <w:tblPr>
        <w:tblW w:w="8505" w:type="dxa"/>
        <w:tblLook w:val="04A0" w:firstRow="1" w:lastRow="0" w:firstColumn="1" w:lastColumn="0" w:noHBand="0" w:noVBand="1"/>
      </w:tblPr>
      <w:tblGrid>
        <w:gridCol w:w="960"/>
        <w:gridCol w:w="2017"/>
        <w:gridCol w:w="2977"/>
        <w:gridCol w:w="2551"/>
      </w:tblGrid>
      <w:tr w:rsidR="0050088D" w:rsidRPr="0091344E" w14:paraId="7B8301C7" w14:textId="77777777" w:rsidTr="00B97B79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5B9BD5"/>
            <w:textDirection w:val="btLr"/>
            <w:vAlign w:val="center"/>
            <w:hideMark/>
          </w:tcPr>
          <w:p w14:paraId="659D284E" w14:textId="77777777" w:rsidR="0050088D" w:rsidRPr="0091344E" w:rsidRDefault="0050088D" w:rsidP="00A438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Protocol description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bottom"/>
            <w:hideMark/>
          </w:tcPr>
          <w:p w14:paraId="59202521" w14:textId="77777777" w:rsidR="0050088D" w:rsidRPr="0091344E" w:rsidRDefault="0050088D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General description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D594D" w14:textId="77777777" w:rsidR="0050088D" w:rsidRPr="0091344E" w:rsidRDefault="0050088D" w:rsidP="00A438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97B18B" w14:textId="77777777" w:rsidR="0050088D" w:rsidRPr="0091344E" w:rsidRDefault="0050088D" w:rsidP="00A438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0088D" w:rsidRPr="0091344E" w14:paraId="5146AF77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E818CA" w14:textId="77777777" w:rsidR="0050088D" w:rsidRPr="0091344E" w:rsidRDefault="0050088D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bottom"/>
            <w:hideMark/>
          </w:tcPr>
          <w:p w14:paraId="420BF3FF" w14:textId="77777777" w:rsidR="0050088D" w:rsidRPr="0091344E" w:rsidRDefault="0050088D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Step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bottom"/>
            <w:hideMark/>
          </w:tcPr>
          <w:p w14:paraId="5F9C45CB" w14:textId="77777777" w:rsidR="0050088D" w:rsidRPr="0091344E" w:rsidRDefault="0050088D" w:rsidP="00A43868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Description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bottom"/>
            <w:hideMark/>
          </w:tcPr>
          <w:p w14:paraId="092E5384" w14:textId="77777777" w:rsidR="0050088D" w:rsidRPr="0091344E" w:rsidRDefault="0050088D" w:rsidP="00A438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91344E">
              <w:rPr>
                <w:rFonts w:ascii="Calibri" w:eastAsia="Times New Roman" w:hAnsi="Calibri" w:cs="Calibri"/>
                <w:color w:val="FFFFFF"/>
                <w:lang w:val="en-US"/>
              </w:rPr>
              <w:t>Complementary information</w:t>
            </w:r>
          </w:p>
        </w:tc>
      </w:tr>
      <w:tr w:rsidR="006F65FD" w:rsidRPr="00B97B79" w14:paraId="054E9691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C65122" w14:textId="77777777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234438" w14:textId="342E75A9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0 - Mandatory condition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CDB07" w14:textId="5A73D0AA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The LPP Protocol </w:t>
            </w:r>
            <w:proofErr w:type="gramStart"/>
            <w:r w:rsidRPr="00B97B79">
              <w:rPr>
                <w:rFonts w:ascii="Calibri" w:hAnsi="Calibri" w:cs="Calibri"/>
                <w:color w:val="000000"/>
                <w:lang w:val="en-US"/>
              </w:rPr>
              <w:t>ha</w:t>
            </w:r>
            <w:r w:rsidR="00230BF4" w:rsidRPr="00B97B79">
              <w:rPr>
                <w:rFonts w:ascii="Calibri" w:hAnsi="Calibri" w:cs="Calibri"/>
                <w:color w:val="000000"/>
                <w:lang w:val="en-US"/>
              </w:rPr>
              <w:t>s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 to</w:t>
            </w:r>
            <w:proofErr w:type="gramEnd"/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 be used after the participant has had the opportunity to try/use the exoskeleton.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B8EB5" w14:textId="76D8FF7D" w:rsidR="006F65FD" w:rsidRPr="0091344E" w:rsidRDefault="006F65FD" w:rsidP="006F6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> </w:t>
            </w:r>
          </w:p>
        </w:tc>
      </w:tr>
      <w:tr w:rsidR="006F65FD" w:rsidRPr="00B97B79" w14:paraId="7700D305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F2DFDD" w14:textId="77777777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2FB0D" w14:textId="6ECBD8E7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1 - Instruction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5EC6C" w14:textId="6180DF13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>The experimenter provides instru</w:t>
            </w:r>
            <w:r w:rsidR="00230BF4" w:rsidRPr="00B97B79">
              <w:rPr>
                <w:rFonts w:ascii="Calibri" w:hAnsi="Calibri" w:cs="Calibri"/>
                <w:color w:val="000000"/>
                <w:lang w:val="en-US"/>
              </w:rPr>
              <w:t>c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>tions to the participant.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BEF1B" w14:textId="34F9B959" w:rsidR="006F65FD" w:rsidRPr="0091344E" w:rsidRDefault="006F65FD" w:rsidP="006F6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The instruction will be: </w:t>
            </w:r>
            <w:r w:rsidR="00EF2FBD" w:rsidRPr="00B97B79">
              <w:rPr>
                <w:rFonts w:ascii="Calibri" w:hAnsi="Calibri" w:cs="Calibri"/>
                <w:color w:val="000000"/>
                <w:lang w:val="en-US"/>
              </w:rPr>
              <w:t>“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>We show you a picture that reports a human body divided into nine parts. Please, could you judge the degree of discomfort you felt for each part?</w:t>
            </w:r>
            <w:r w:rsidR="00EF2FBD" w:rsidRPr="00B97B79">
              <w:rPr>
                <w:rFonts w:ascii="Calibri" w:hAnsi="Calibri" w:cs="Calibri"/>
                <w:color w:val="000000"/>
                <w:lang w:val="en-US"/>
              </w:rPr>
              <w:t>”</w:t>
            </w:r>
          </w:p>
        </w:tc>
      </w:tr>
      <w:tr w:rsidR="006F65FD" w:rsidRPr="00B97B79" w14:paraId="3C473F16" w14:textId="77777777" w:rsidTr="00B97B79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AC5C87" w14:textId="77777777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68EAB" w14:textId="5E50AB1E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2 - data collection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7C180E" w14:textId="4F78A788" w:rsidR="006F65FD" w:rsidRPr="0091344E" w:rsidRDefault="006F65FD" w:rsidP="006F65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>The participant answers the questionnaire</w:t>
            </w:r>
            <w:r w:rsidR="00EF2FBD" w:rsidRPr="00B97B79">
              <w:rPr>
                <w:rFonts w:ascii="Calibri" w:hAnsi="Calibri" w:cs="Calibri"/>
                <w:color w:val="000000"/>
                <w:lang w:val="en-US"/>
              </w:rPr>
              <w:t>’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>s items.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39426" w14:textId="51631747" w:rsidR="006F65FD" w:rsidRPr="0091344E" w:rsidRDefault="006F65FD" w:rsidP="006F6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LPP consists </w:t>
            </w:r>
            <w:r w:rsidR="00DD6430" w:rsidRPr="00B97B79">
              <w:rPr>
                <w:rFonts w:ascii="Calibri" w:hAnsi="Calibri" w:cs="Calibri"/>
                <w:color w:val="000000"/>
                <w:lang w:val="en-US"/>
              </w:rPr>
              <w:t>of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 14 item</w:t>
            </w:r>
            <w:r w:rsidR="00DD6430" w:rsidRPr="00B97B79">
              <w:rPr>
                <w:rFonts w:ascii="Calibri" w:hAnsi="Calibri" w:cs="Calibri"/>
                <w:color w:val="000000"/>
                <w:lang w:val="en-US"/>
              </w:rPr>
              <w:t>s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 xml:space="preserve"> rated on a Likert-type scale ranging from 0 (no pressure at all/no discomfort at all) to 10 (extremely strong pressure/extreme discomfort, almost maximum). A discomfort level of little discomfort is defined as the cut-off point for the peak discomfort measure. Mean ratings of perceived pressure are computed for each target body area and/or across body areas. Both round numbers and decimals can be used (up to </w:t>
            </w:r>
            <w:r w:rsidR="00230BF4" w:rsidRPr="00B97B79">
              <w:rPr>
                <w:rFonts w:ascii="Calibri" w:hAnsi="Calibri" w:cs="Calibri"/>
                <w:color w:val="000000"/>
                <w:lang w:val="en-US"/>
              </w:rPr>
              <w:t xml:space="preserve">the </w:t>
            </w:r>
            <w:r w:rsidRPr="00B97B79">
              <w:rPr>
                <w:rFonts w:ascii="Calibri" w:hAnsi="Calibri" w:cs="Calibri"/>
                <w:color w:val="000000"/>
                <w:lang w:val="en-US"/>
              </w:rPr>
              <w:t>experimenter).</w:t>
            </w:r>
          </w:p>
        </w:tc>
      </w:tr>
    </w:tbl>
    <w:p w14:paraId="092F100E" w14:textId="77777777" w:rsidR="0019735E" w:rsidRPr="00B97B79" w:rsidRDefault="0019735E" w:rsidP="00DD6B8E">
      <w:pPr>
        <w:rPr>
          <w:b/>
          <w:bCs/>
          <w:lang w:val="en-US"/>
        </w:rPr>
      </w:pPr>
    </w:p>
    <w:p w14:paraId="68775247" w14:textId="77777777" w:rsidR="00B97B79" w:rsidRDefault="00B97B7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33276BC" w14:textId="5C1D3B43" w:rsidR="00DD6B8E" w:rsidRPr="00B97B79" w:rsidRDefault="00DD6B8E" w:rsidP="00DD6B8E">
      <w:pPr>
        <w:rPr>
          <w:b/>
          <w:bCs/>
          <w:lang w:val="en-US"/>
        </w:rPr>
      </w:pPr>
      <w:r w:rsidRPr="00B97B79">
        <w:rPr>
          <w:b/>
          <w:bCs/>
          <w:lang w:val="en-US"/>
        </w:rPr>
        <w:lastRenderedPageBreak/>
        <w:t>Perceived Local Musculoskeletal Pressure (LPP)</w:t>
      </w:r>
    </w:p>
    <w:p w14:paraId="2F3D9182" w14:textId="2846F82C" w:rsidR="00DD6B8E" w:rsidRPr="00B97B79" w:rsidRDefault="00DD6B8E" w:rsidP="00DD6B8E">
      <w:pPr>
        <w:jc w:val="both"/>
        <w:rPr>
          <w:lang w:val="en-US"/>
        </w:rPr>
      </w:pPr>
      <w:r w:rsidRPr="00B97B79">
        <w:rPr>
          <w:lang w:val="en-US"/>
        </w:rPr>
        <w:t>The Local Perceived Pressure method will be administered by the experimenter to the end-user after the completion of Single Task: Motor.</w:t>
      </w:r>
    </w:p>
    <w:p w14:paraId="78D0C5E2" w14:textId="3C1EB6DF" w:rsidR="00DD6B8E" w:rsidRPr="00B97B79" w:rsidRDefault="00DD6B8E" w:rsidP="00DD6B8E">
      <w:pPr>
        <w:jc w:val="both"/>
        <w:rPr>
          <w:bCs/>
          <w:lang w:val="en-US"/>
        </w:rPr>
      </w:pPr>
      <w:r w:rsidRPr="00B97B79">
        <w:rPr>
          <w:bCs/>
          <w:lang w:val="en-US"/>
        </w:rPr>
        <w:t xml:space="preserve">Also known as </w:t>
      </w:r>
      <w:proofErr w:type="spellStart"/>
      <w:r w:rsidRPr="00B97B79">
        <w:rPr>
          <w:bCs/>
          <w:lang w:val="en-US"/>
        </w:rPr>
        <w:t>Localised</w:t>
      </w:r>
      <w:proofErr w:type="spellEnd"/>
      <w:r w:rsidRPr="00B97B79">
        <w:rPr>
          <w:bCs/>
          <w:lang w:val="en-US"/>
        </w:rPr>
        <w:t xml:space="preserve"> Musculoskeletal Discomfort (LMD) method. It uses both numbers and verbal intensity descriptors to rate perceived musculoskeletal pressure (subjective evaluation of local discomfort). The ratings of </w:t>
      </w:r>
      <w:proofErr w:type="spellStart"/>
      <w:r w:rsidRPr="00B97B79">
        <w:rPr>
          <w:bCs/>
          <w:lang w:val="en-US"/>
        </w:rPr>
        <w:t>localised</w:t>
      </w:r>
      <w:proofErr w:type="spellEnd"/>
      <w:r w:rsidRPr="00B97B79">
        <w:rPr>
          <w:bCs/>
          <w:lang w:val="en-US"/>
        </w:rPr>
        <w:t xml:space="preserve"> perceived pressure indicate the levels of pressure that the device applies to the user. It can be related to a specific target body area (e.g., back, shoulders, upper legs, belly, hips, arms, chest, etc.).</w:t>
      </w:r>
    </w:p>
    <w:p w14:paraId="69C205D2" w14:textId="6F368F71" w:rsidR="00DD6B8E" w:rsidRPr="00B97B79" w:rsidRDefault="00DD6B8E" w:rsidP="00DD6B8E">
      <w:pPr>
        <w:jc w:val="both"/>
        <w:rPr>
          <w:lang w:val="en-US"/>
        </w:rPr>
      </w:pPr>
      <w:r w:rsidRPr="00B97B79">
        <w:rPr>
          <w:lang w:val="en-US"/>
        </w:rPr>
        <w:t xml:space="preserve">Scoring: LPP is rated on a scale from 0 (no pressure at all/no discomfort at all) to 10 (extremely strong pressure/extreme discomfort, almost maximum). A discomfort level of little discomfort is defined as the cut-off point for the peak discomfort measure. Mean ratings of perceived pressure are computed for each target body area and/or across body areas. Both round numbers and decimals can be used (up to </w:t>
      </w:r>
      <w:r w:rsidR="008B5A3A" w:rsidRPr="00B97B79">
        <w:rPr>
          <w:lang w:val="en-US"/>
        </w:rPr>
        <w:t xml:space="preserve">the </w:t>
      </w:r>
      <w:r w:rsidRPr="00B97B79">
        <w:rPr>
          <w:lang w:val="en-US"/>
        </w:rPr>
        <w:t>experimenter).</w:t>
      </w:r>
    </w:p>
    <w:p w14:paraId="53663629" w14:textId="77777777" w:rsidR="00DD6B8E" w:rsidRPr="00B97B79" w:rsidRDefault="00DD6B8E" w:rsidP="00DD6B8E">
      <w:pPr>
        <w:jc w:val="both"/>
        <w:rPr>
          <w:lang w:val="en-US"/>
        </w:rPr>
      </w:pPr>
      <w:r w:rsidRPr="00B97B79">
        <w:rPr>
          <w:lang w:val="en-US"/>
        </w:rPr>
        <w:t xml:space="preserve">LPP rated below 0.5 = extremely </w:t>
      </w:r>
      <w:proofErr w:type="gramStart"/>
      <w:r w:rsidRPr="00B97B79">
        <w:rPr>
          <w:lang w:val="en-US"/>
        </w:rPr>
        <w:t>low pressure</w:t>
      </w:r>
      <w:proofErr w:type="gramEnd"/>
      <w:r w:rsidRPr="00B97B79">
        <w:rPr>
          <w:lang w:val="en-US"/>
        </w:rPr>
        <w:t xml:space="preserve"> levels/extremely weak pressure/extremely little discomfort.</w:t>
      </w:r>
    </w:p>
    <w:p w14:paraId="133899D0" w14:textId="561A4DFD" w:rsidR="00DD6B8E" w:rsidRPr="00B97B79" w:rsidRDefault="00DD6B8E" w:rsidP="00DD6B8E">
      <w:pPr>
        <w:jc w:val="both"/>
        <w:rPr>
          <w:lang w:val="en-US"/>
        </w:rPr>
      </w:pPr>
      <w:r w:rsidRPr="00B97B79">
        <w:rPr>
          <w:lang w:val="en-US"/>
        </w:rPr>
        <w:t xml:space="preserve">LPP rated below 2 = very </w:t>
      </w:r>
      <w:proofErr w:type="gramStart"/>
      <w:r w:rsidRPr="00B97B79">
        <w:rPr>
          <w:lang w:val="en-US"/>
        </w:rPr>
        <w:t>low</w:t>
      </w:r>
      <w:r w:rsidR="008B5A3A" w:rsidRPr="00B97B79">
        <w:rPr>
          <w:lang w:val="en-US"/>
        </w:rPr>
        <w:t xml:space="preserve"> </w:t>
      </w:r>
      <w:r w:rsidRPr="00B97B79">
        <w:rPr>
          <w:lang w:val="en-US"/>
        </w:rPr>
        <w:t>pressure</w:t>
      </w:r>
      <w:proofErr w:type="gramEnd"/>
      <w:r w:rsidRPr="00B97B79">
        <w:rPr>
          <w:lang w:val="en-US"/>
        </w:rPr>
        <w:t xml:space="preserve"> levels/very weak pressure/</w:t>
      </w:r>
      <w:r w:rsidR="008B5A3A" w:rsidRPr="00B97B79">
        <w:rPr>
          <w:lang w:val="en-US"/>
        </w:rPr>
        <w:t>minimal</w:t>
      </w:r>
      <w:r w:rsidRPr="00B97B79">
        <w:rPr>
          <w:lang w:val="en-US"/>
        </w:rPr>
        <w:t xml:space="preserve"> discomfort.</w:t>
      </w:r>
    </w:p>
    <w:p w14:paraId="7D718F02" w14:textId="46928AAC" w:rsidR="00DD6B8E" w:rsidRPr="00B97B79" w:rsidRDefault="0083101C" w:rsidP="00DD6B8E">
      <w:pPr>
        <w:jc w:val="center"/>
        <w:rPr>
          <w:i/>
          <w:iCs/>
          <w:lang w:val="en-US"/>
        </w:rPr>
      </w:pPr>
      <w:r w:rsidRPr="0083101C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9FBE850" wp14:editId="2AB68237">
                <wp:simplePos x="0" y="0"/>
                <wp:positionH relativeFrom="margin">
                  <wp:posOffset>100965</wp:posOffset>
                </wp:positionH>
                <wp:positionV relativeFrom="paragraph">
                  <wp:posOffset>278765</wp:posOffset>
                </wp:positionV>
                <wp:extent cx="5041900" cy="4235450"/>
                <wp:effectExtent l="0" t="0" r="0" b="0"/>
                <wp:wrapTopAndBottom/>
                <wp:docPr id="15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0" cy="4235450"/>
                          <a:chOff x="0" y="0"/>
                          <a:chExt cx="8827575" cy="6940921"/>
                        </a:xfrm>
                      </wpg:grpSpPr>
                      <pic:pic xmlns:pic="http://schemas.openxmlformats.org/drawingml/2006/picture">
                        <pic:nvPicPr>
                          <pic:cNvPr id="16" name="Picture 4" descr="A close up of a map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2921"/>
                            <a:ext cx="4486479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63794" y="0"/>
                            <a:ext cx="8563781" cy="6940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075AD068" id="Gruppo 6" o:spid="_x0000_s1026" style="position:absolute;margin-left:7.95pt;margin-top:21.95pt;width:397pt;height:333.5pt;z-index:251665408;mso-position-horizontal-relative:margin;mso-width-relative:margin;mso-height-relative:margin" coordsize="88275,6940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close up of a map&#10;&#10;Description automatically generated" style="position:absolute;top:829;width:44864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">
                  <v:imagedata r:id="rId19" o:title="A close up of a map&#10;&#10;Description automatically generated"/>
                </v:shape>
                <v:shape id="Immagine 17" o:spid="_x0000_s1028" type="#_x0000_t75" style="position:absolute;left:2637;width:85638;height:69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DD6B8E" w:rsidRPr="00B97B79">
        <w:rPr>
          <w:i/>
          <w:iCs/>
          <w:lang w:val="en-US"/>
        </w:rPr>
        <w:t>LPP Method</w:t>
      </w:r>
    </w:p>
    <w:p w14:paraId="6C90A3CB" w14:textId="77777777" w:rsidR="0019735E" w:rsidRPr="00B97B79" w:rsidRDefault="0019735E" w:rsidP="0019735E">
      <w:pPr>
        <w:rPr>
          <w:i/>
          <w:lang w:val="en-US"/>
        </w:rPr>
      </w:pPr>
    </w:p>
    <w:p w14:paraId="696CA0D3" w14:textId="77777777" w:rsidR="00B97B79" w:rsidRDefault="00B97B79" w:rsidP="0019735E">
      <w:pPr>
        <w:rPr>
          <w:i/>
          <w:lang w:val="en-US"/>
        </w:rPr>
      </w:pPr>
    </w:p>
    <w:p w14:paraId="49BD9715" w14:textId="28D40911" w:rsidR="0019735E" w:rsidRPr="00B97B79" w:rsidRDefault="0019735E" w:rsidP="0019735E">
      <w:pPr>
        <w:rPr>
          <w:i/>
          <w:lang w:val="en-US"/>
        </w:rPr>
      </w:pPr>
      <w:r w:rsidRPr="00B97B79">
        <w:rPr>
          <w:i/>
          <w:lang w:val="en-US"/>
        </w:rPr>
        <w:lastRenderedPageBreak/>
        <w:t>LPP Method Scoring Algorithm</w:t>
      </w:r>
    </w:p>
    <w:p w14:paraId="0959EEC7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Back/Shoulders = (A + B + C + F + G) / 5</w:t>
      </w:r>
    </w:p>
    <w:p w14:paraId="5A29FC38" w14:textId="77777777" w:rsidR="0019735E" w:rsidRPr="00B06A8D" w:rsidRDefault="0019735E" w:rsidP="0019735E">
      <w:pPr>
        <w:ind w:firstLine="709"/>
        <w:rPr>
          <w:iCs/>
          <w:lang w:val="pt-PT"/>
        </w:rPr>
      </w:pPr>
      <w:r w:rsidRPr="00B06A8D">
        <w:rPr>
          <w:iCs/>
          <w:lang w:val="pt-PT"/>
        </w:rPr>
        <w:t>Arm = (H + I + M + N) / 4</w:t>
      </w:r>
    </w:p>
    <w:p w14:paraId="17BDC577" w14:textId="77777777" w:rsidR="0019735E" w:rsidRPr="00B06A8D" w:rsidRDefault="0019735E" w:rsidP="0019735E">
      <w:pPr>
        <w:ind w:firstLine="709"/>
        <w:rPr>
          <w:iCs/>
          <w:lang w:val="pt-PT"/>
        </w:rPr>
      </w:pPr>
      <w:r w:rsidRPr="00B06A8D">
        <w:rPr>
          <w:iCs/>
          <w:lang w:val="pt-PT"/>
        </w:rPr>
        <w:t>Chest = L / 1</w:t>
      </w:r>
    </w:p>
    <w:p w14:paraId="664D26E4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Belly/Hips = (J + K) / 2</w:t>
      </w:r>
    </w:p>
    <w:p w14:paraId="1BCC29BF" w14:textId="12B7A571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Legs = (D + E) / 2</w:t>
      </w:r>
    </w:p>
    <w:p w14:paraId="42522F69" w14:textId="10A3BEDD" w:rsidR="0019735E" w:rsidRPr="00B97B79" w:rsidRDefault="0019735E" w:rsidP="0019735E">
      <w:pPr>
        <w:rPr>
          <w:i/>
          <w:lang w:val="en-US"/>
        </w:rPr>
      </w:pPr>
      <w:r w:rsidRPr="00B97B79">
        <w:rPr>
          <w:i/>
          <w:lang w:val="en-US"/>
        </w:rPr>
        <w:t>LPP benchmarking thresholds*</w:t>
      </w:r>
    </w:p>
    <w:p w14:paraId="65F1AD1B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Min. score = 0</w:t>
      </w:r>
    </w:p>
    <w:p w14:paraId="038ACD1D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Max. score = 10</w:t>
      </w:r>
    </w:p>
    <w:p w14:paraId="7EEB7F03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0 &lt; low pressure &lt; 3</w:t>
      </w:r>
    </w:p>
    <w:p w14:paraId="2B74A01C" w14:textId="77777777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4 &lt; medium pressure &lt; 5</w:t>
      </w:r>
    </w:p>
    <w:p w14:paraId="0E56DC2F" w14:textId="4B747412" w:rsidR="0019735E" w:rsidRPr="00B97B79" w:rsidRDefault="0019735E" w:rsidP="0019735E">
      <w:pPr>
        <w:ind w:firstLine="709"/>
        <w:rPr>
          <w:iCs/>
          <w:lang w:val="en-US"/>
        </w:rPr>
      </w:pPr>
      <w:r w:rsidRPr="00B97B79">
        <w:rPr>
          <w:iCs/>
          <w:lang w:val="en-US"/>
        </w:rPr>
        <w:t>6 &lt; high pressure &lt; 10</w:t>
      </w:r>
    </w:p>
    <w:p w14:paraId="04E670E8" w14:textId="7E602B46" w:rsidR="002B3411" w:rsidRPr="00B97B79" w:rsidRDefault="0019735E" w:rsidP="002B3411">
      <w:pPr>
        <w:rPr>
          <w:iCs/>
          <w:lang w:val="en-US"/>
        </w:rPr>
      </w:pPr>
      <w:r w:rsidRPr="00B97B79">
        <w:rPr>
          <w:iCs/>
          <w:lang w:val="en-US"/>
        </w:rPr>
        <w:t>*Thresholds are considered per each body area.</w:t>
      </w:r>
    </w:p>
    <w:sectPr w:rsidR="002B3411" w:rsidRPr="00B97B79" w:rsidSect="00542974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D6C96" w14:textId="77777777" w:rsidR="006E5436" w:rsidRDefault="006E5436" w:rsidP="004B576F">
      <w:pPr>
        <w:spacing w:after="0" w:line="240" w:lineRule="auto"/>
      </w:pPr>
      <w:r>
        <w:separator/>
      </w:r>
    </w:p>
  </w:endnote>
  <w:endnote w:type="continuationSeparator" w:id="0">
    <w:p w14:paraId="6A86E2BE" w14:textId="77777777" w:rsidR="006E5436" w:rsidRDefault="006E5436" w:rsidP="004B5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616DB" w14:textId="77777777" w:rsidR="00C337A8" w:rsidRDefault="00C33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1606" w14:textId="77777777" w:rsidR="00C337A8" w:rsidRDefault="00C337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44A6C" w14:textId="77777777" w:rsidR="00C337A8" w:rsidRDefault="00C337A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F5E89" w14:textId="77777777" w:rsidR="00542974" w:rsidRPr="00021861" w:rsidRDefault="00A3179A" w:rsidP="00021861">
    <w:pPr>
      <w:pStyle w:val="Footer"/>
    </w:pPr>
    <w:r w:rsidRPr="0002186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AA7ADF" wp14:editId="4E38A277">
              <wp:simplePos x="0" y="0"/>
              <wp:positionH relativeFrom="column">
                <wp:posOffset>-3810</wp:posOffset>
              </wp:positionH>
              <wp:positionV relativeFrom="paragraph">
                <wp:posOffset>89535</wp:posOffset>
              </wp:positionV>
              <wp:extent cx="5972175" cy="213995"/>
              <wp:effectExtent l="0" t="0" r="0" b="0"/>
              <wp:wrapNone/>
              <wp:docPr id="9" name="Marcador de pie de página 4">
                <a:extLst xmlns:a="http://schemas.openxmlformats.org/drawingml/2006/main">
                  <a:ext uri="{FF2B5EF4-FFF2-40B4-BE49-F238E27FC236}">
                    <a16:creationId xmlns:a16="http://schemas.microsoft.com/office/drawing/2014/main" id="{54CAEE29-B877-4201-8563-DFC42B9C76A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72175" cy="2139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BD3B8C" w14:textId="77777777" w:rsidR="00021861" w:rsidRPr="00021861" w:rsidRDefault="00021861" w:rsidP="00021861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="Tahoma" w:hAnsi="Tahoma" w:cs="Tahoma"/>
                              <w:sz w:val="8"/>
                              <w:lang w:val="en-GB"/>
                            </w:rPr>
                          </w:pPr>
                          <w:r w:rsidRPr="00021861">
                            <w:rPr>
                              <w:rFonts w:ascii="Tahoma" w:hAnsi="Tahoma" w:cs="Tahoma"/>
                              <w:color w:val="000000" w:themeColor="text1"/>
                              <w:kern w:val="24"/>
                              <w:sz w:val="14"/>
                              <w:szCs w:val="36"/>
                              <w:lang w:val="en-US"/>
                            </w:rPr>
                            <w:t xml:space="preserve">This project has received funding from the European Union’s Horizon 2020 research and innovation program under grant agreement No </w:t>
                          </w:r>
                          <w:r w:rsidR="00A3179A" w:rsidRPr="00A3179A">
                            <w:rPr>
                              <w:rFonts w:ascii="Tahoma" w:hAnsi="Tahoma" w:cs="Tahoma"/>
                              <w:color w:val="000000" w:themeColor="text1"/>
                              <w:kern w:val="24"/>
                              <w:sz w:val="14"/>
                              <w:szCs w:val="36"/>
                              <w:lang w:val="en-US"/>
                            </w:rPr>
                            <w:t>779963</w:t>
                          </w:r>
                        </w:p>
                      </w:txbxContent>
                    </wps:txbx>
                    <wps:bodyPr vert="horz" wrap="square" lIns="91440" tIns="45720" rIns="91440" bIns="45720" rtlCol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shapetype w14:anchorId="53AA7AD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.3pt;margin-top:7.05pt;width:470.25pt;height:1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" filled="f" stroked="f">
              <v:textbox>
                <w:txbxContent>
                  <w:p w14:paraId="66BD3B8C" w14:textId="77777777" w:rsidR="00021861" w:rsidRPr="00021861" w:rsidRDefault="00021861" w:rsidP="00021861">
                    <w:pPr>
                      <w:pStyle w:val="NormaleWeb"/>
                      <w:spacing w:before="0" w:beforeAutospacing="0" w:after="0" w:afterAutospacing="0"/>
                      <w:rPr>
                        <w:rFonts w:ascii="Tahoma" w:hAnsi="Tahoma" w:cs="Tahoma"/>
                        <w:sz w:val="8"/>
                        <w:lang w:val="en-GB"/>
                      </w:rPr>
                    </w:pPr>
                    <w:r w:rsidRPr="00021861">
                      <w:rPr>
                        <w:rFonts w:ascii="Tahoma" w:hAnsi="Tahoma" w:cs="Tahoma"/>
                        <w:color w:val="000000" w:themeColor="text1"/>
                        <w:kern w:val="24"/>
                        <w:sz w:val="14"/>
                        <w:szCs w:val="36"/>
                        <w:lang w:val="en-US"/>
                      </w:rPr>
                      <w:t xml:space="preserve">This project has received funding from the European Union’s Horizon 2020 research and innovation program under grant agreement No </w:t>
                    </w:r>
                    <w:r w:rsidR="00A3179A" w:rsidRPr="00A3179A">
                      <w:rPr>
                        <w:rFonts w:ascii="Tahoma" w:hAnsi="Tahoma" w:cs="Tahoma"/>
                        <w:color w:val="000000" w:themeColor="text1"/>
                        <w:kern w:val="24"/>
                        <w:sz w:val="14"/>
                        <w:szCs w:val="36"/>
                        <w:lang w:val="en-US"/>
                      </w:rPr>
                      <w:t>779963</w:t>
                    </w:r>
                  </w:p>
                </w:txbxContent>
              </v:textbox>
            </v:shape>
          </w:pict>
        </mc:Fallback>
      </mc:AlternateContent>
    </w:r>
    <w:r w:rsidR="00021861" w:rsidRPr="00021861">
      <w:rPr>
        <w:noProof/>
      </w:rPr>
      <w:drawing>
        <wp:anchor distT="0" distB="0" distL="114300" distR="114300" simplePos="0" relativeHeight="251665408" behindDoc="0" locked="0" layoutInCell="1" allowOverlap="1" wp14:anchorId="6DBD86D2" wp14:editId="1AEA0D18">
          <wp:simplePos x="0" y="0"/>
          <wp:positionH relativeFrom="column">
            <wp:posOffset>-317500</wp:posOffset>
          </wp:positionH>
          <wp:positionV relativeFrom="paragraph">
            <wp:posOffset>89535</wp:posOffset>
          </wp:positionV>
          <wp:extent cx="320675" cy="213995"/>
          <wp:effectExtent l="0" t="0" r="3175" b="0"/>
          <wp:wrapNone/>
          <wp:docPr id="12" name="Imagen 9">
            <a:extLst xmlns:a="http://schemas.openxmlformats.org/drawingml/2006/main">
              <a:ext uri="{FF2B5EF4-FFF2-40B4-BE49-F238E27FC236}">
                <a16:creationId xmlns:a16="http://schemas.microsoft.com/office/drawing/2014/main" id="{F3C46A74-12D1-4AFF-AF37-94BA032ADD36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9">
                    <a:extLst>
                      <a:ext uri="{FF2B5EF4-FFF2-40B4-BE49-F238E27FC236}">
                        <a16:creationId xmlns:a16="http://schemas.microsoft.com/office/drawing/2014/main" id="{F3C46A74-12D1-4AFF-AF37-94BA032ADD36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20675" cy="213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722E1" w14:textId="77777777" w:rsidR="006E5436" w:rsidRDefault="006E5436" w:rsidP="004B576F">
      <w:pPr>
        <w:spacing w:after="0" w:line="240" w:lineRule="auto"/>
      </w:pPr>
      <w:r>
        <w:separator/>
      </w:r>
    </w:p>
  </w:footnote>
  <w:footnote w:type="continuationSeparator" w:id="0">
    <w:p w14:paraId="15EBF9EA" w14:textId="77777777" w:rsidR="006E5436" w:rsidRDefault="006E5436" w:rsidP="004B5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CB3DD" w14:textId="77777777" w:rsidR="00C337A8" w:rsidRDefault="00C337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A11C1" w14:textId="77777777" w:rsidR="004B576F" w:rsidRDefault="004B576F" w:rsidP="004B576F">
    <w:pPr>
      <w:pStyle w:val="Header"/>
      <w:tabs>
        <w:tab w:val="clear" w:pos="4252"/>
        <w:tab w:val="clear" w:pos="8504"/>
        <w:tab w:val="left" w:pos="5461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8B9CD" w14:textId="77777777" w:rsidR="00C337A8" w:rsidRDefault="00C337A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FF54A" w14:textId="77777777" w:rsidR="00542974" w:rsidRDefault="00542974" w:rsidP="004B576F">
    <w:pPr>
      <w:pStyle w:val="Header"/>
      <w:tabs>
        <w:tab w:val="clear" w:pos="4252"/>
        <w:tab w:val="clear" w:pos="8504"/>
        <w:tab w:val="left" w:pos="5461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7BCDEDC4" wp14:editId="26277B1B">
          <wp:simplePos x="0" y="0"/>
          <wp:positionH relativeFrom="column">
            <wp:posOffset>1905</wp:posOffset>
          </wp:positionH>
          <wp:positionV relativeFrom="paragraph">
            <wp:posOffset>-302260</wp:posOffset>
          </wp:positionV>
          <wp:extent cx="851535" cy="612775"/>
          <wp:effectExtent l="0" t="0" r="5715" b="0"/>
          <wp:wrapTopAndBottom/>
          <wp:docPr id="6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51535" cy="6127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BA08F0"/>
    <w:multiLevelType w:val="hybridMultilevel"/>
    <w:tmpl w:val="51FA43D6"/>
    <w:lvl w:ilvl="0" w:tplc="79E259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75B3C"/>
    <w:multiLevelType w:val="hybridMultilevel"/>
    <w:tmpl w:val="0994DC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405BF"/>
    <w:multiLevelType w:val="hybridMultilevel"/>
    <w:tmpl w:val="387EA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F0281"/>
    <w:multiLevelType w:val="hybridMultilevel"/>
    <w:tmpl w:val="F9F492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10FB2"/>
    <w:multiLevelType w:val="hybridMultilevel"/>
    <w:tmpl w:val="DA325EC0"/>
    <w:lvl w:ilvl="0" w:tplc="3A2AD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CACD1" w:themeColor="accent1"/>
      </w:rPr>
    </w:lvl>
    <w:lvl w:ilvl="1" w:tplc="8AD809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1C181" w:themeColor="accent3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EF67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1N7Q0NzG0MDI1MDdW0lEKTi0uzszPAykwrQUA+ZtboSwAAAA="/>
  </w:docVars>
  <w:rsids>
    <w:rsidRoot w:val="006C6B67"/>
    <w:rsid w:val="00003D6C"/>
    <w:rsid w:val="00021861"/>
    <w:rsid w:val="000301D2"/>
    <w:rsid w:val="000552FC"/>
    <w:rsid w:val="00087B49"/>
    <w:rsid w:val="00095863"/>
    <w:rsid w:val="000A03C6"/>
    <w:rsid w:val="000C2134"/>
    <w:rsid w:val="00142B28"/>
    <w:rsid w:val="00157689"/>
    <w:rsid w:val="00173D80"/>
    <w:rsid w:val="00191EAC"/>
    <w:rsid w:val="0019735E"/>
    <w:rsid w:val="001C2266"/>
    <w:rsid w:val="001E4D10"/>
    <w:rsid w:val="002235C9"/>
    <w:rsid w:val="0022399A"/>
    <w:rsid w:val="00230BF4"/>
    <w:rsid w:val="00232568"/>
    <w:rsid w:val="00263622"/>
    <w:rsid w:val="002A7B56"/>
    <w:rsid w:val="002B3411"/>
    <w:rsid w:val="002B7611"/>
    <w:rsid w:val="00306969"/>
    <w:rsid w:val="0031383A"/>
    <w:rsid w:val="0031526A"/>
    <w:rsid w:val="00350965"/>
    <w:rsid w:val="00390890"/>
    <w:rsid w:val="003B3588"/>
    <w:rsid w:val="003D5C44"/>
    <w:rsid w:val="003E21F8"/>
    <w:rsid w:val="003E77E4"/>
    <w:rsid w:val="00403121"/>
    <w:rsid w:val="00420E0B"/>
    <w:rsid w:val="00467B8C"/>
    <w:rsid w:val="004835B6"/>
    <w:rsid w:val="004A0233"/>
    <w:rsid w:val="004B576F"/>
    <w:rsid w:val="004E4554"/>
    <w:rsid w:val="004E4A00"/>
    <w:rsid w:val="0050088D"/>
    <w:rsid w:val="005359CB"/>
    <w:rsid w:val="00542974"/>
    <w:rsid w:val="00543258"/>
    <w:rsid w:val="00564ADD"/>
    <w:rsid w:val="005861DB"/>
    <w:rsid w:val="005C3041"/>
    <w:rsid w:val="005C4306"/>
    <w:rsid w:val="005E475A"/>
    <w:rsid w:val="00620A36"/>
    <w:rsid w:val="00632F41"/>
    <w:rsid w:val="00636C66"/>
    <w:rsid w:val="00644FA0"/>
    <w:rsid w:val="00660A3B"/>
    <w:rsid w:val="00677AF3"/>
    <w:rsid w:val="0068684A"/>
    <w:rsid w:val="006C6B67"/>
    <w:rsid w:val="006E5436"/>
    <w:rsid w:val="006F65FD"/>
    <w:rsid w:val="00757E37"/>
    <w:rsid w:val="007847C5"/>
    <w:rsid w:val="007873EA"/>
    <w:rsid w:val="00795C5C"/>
    <w:rsid w:val="007B5C74"/>
    <w:rsid w:val="00825394"/>
    <w:rsid w:val="0083101C"/>
    <w:rsid w:val="008312F1"/>
    <w:rsid w:val="00833849"/>
    <w:rsid w:val="008525D1"/>
    <w:rsid w:val="00881B37"/>
    <w:rsid w:val="008B5A3A"/>
    <w:rsid w:val="008C1BBA"/>
    <w:rsid w:val="008E20DD"/>
    <w:rsid w:val="0091344E"/>
    <w:rsid w:val="00925360"/>
    <w:rsid w:val="00957B69"/>
    <w:rsid w:val="0096486C"/>
    <w:rsid w:val="0097140F"/>
    <w:rsid w:val="00A03E80"/>
    <w:rsid w:val="00A3179A"/>
    <w:rsid w:val="00A44A08"/>
    <w:rsid w:val="00A540F4"/>
    <w:rsid w:val="00A6059E"/>
    <w:rsid w:val="00A62A96"/>
    <w:rsid w:val="00A673C6"/>
    <w:rsid w:val="00A7559B"/>
    <w:rsid w:val="00A80718"/>
    <w:rsid w:val="00A94EE3"/>
    <w:rsid w:val="00AC08DD"/>
    <w:rsid w:val="00AC2C28"/>
    <w:rsid w:val="00AD563F"/>
    <w:rsid w:val="00B47846"/>
    <w:rsid w:val="00B64369"/>
    <w:rsid w:val="00B779A4"/>
    <w:rsid w:val="00B95D53"/>
    <w:rsid w:val="00B97B79"/>
    <w:rsid w:val="00BA2798"/>
    <w:rsid w:val="00BB51B6"/>
    <w:rsid w:val="00BD3CEE"/>
    <w:rsid w:val="00BD63F8"/>
    <w:rsid w:val="00C3021D"/>
    <w:rsid w:val="00C32D8A"/>
    <w:rsid w:val="00C337A8"/>
    <w:rsid w:val="00C53DFC"/>
    <w:rsid w:val="00C604BB"/>
    <w:rsid w:val="00C85C81"/>
    <w:rsid w:val="00CE26AD"/>
    <w:rsid w:val="00CE5624"/>
    <w:rsid w:val="00CF103E"/>
    <w:rsid w:val="00CF1407"/>
    <w:rsid w:val="00CF49BC"/>
    <w:rsid w:val="00D254B4"/>
    <w:rsid w:val="00D655CE"/>
    <w:rsid w:val="00D95134"/>
    <w:rsid w:val="00DA3D61"/>
    <w:rsid w:val="00DD6430"/>
    <w:rsid w:val="00DD6B8E"/>
    <w:rsid w:val="00E324FB"/>
    <w:rsid w:val="00E65028"/>
    <w:rsid w:val="00E80012"/>
    <w:rsid w:val="00E973A9"/>
    <w:rsid w:val="00ED5C79"/>
    <w:rsid w:val="00EF2FBD"/>
    <w:rsid w:val="00F07C6C"/>
    <w:rsid w:val="00F879A3"/>
    <w:rsid w:val="00FE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31D392"/>
  <w15:chartTrackingRefBased/>
  <w15:docId w15:val="{C598A9AD-7D75-4256-A4FE-3F6FC32B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9A3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7B8C"/>
    <w:pPr>
      <w:keepNext/>
      <w:keepLines/>
      <w:numPr>
        <w:numId w:val="5"/>
      </w:numPr>
      <w:spacing w:before="240" w:after="100"/>
      <w:outlineLvl w:val="0"/>
    </w:pPr>
    <w:rPr>
      <w:rFonts w:eastAsiaTheme="majorEastAsia" w:cstheme="majorBidi"/>
      <w:b/>
      <w:color w:val="3886B4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179A"/>
    <w:pPr>
      <w:keepNext/>
      <w:keepLines/>
      <w:numPr>
        <w:ilvl w:val="1"/>
        <w:numId w:val="5"/>
      </w:numPr>
      <w:spacing w:before="40" w:after="120"/>
      <w:outlineLvl w:val="1"/>
    </w:pPr>
    <w:rPr>
      <w:rFonts w:eastAsiaTheme="majorEastAsia" w:cstheme="majorBidi"/>
      <w:color w:val="6CACD1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B8C"/>
    <w:pPr>
      <w:keepNext/>
      <w:keepLines/>
      <w:numPr>
        <w:ilvl w:val="2"/>
        <w:numId w:val="5"/>
      </w:numPr>
      <w:pBdr>
        <w:bottom w:val="single" w:sz="4" w:space="1" w:color="265A79" w:themeColor="accent1" w:themeShade="80"/>
      </w:pBdr>
      <w:spacing w:before="60" w:after="120"/>
      <w:outlineLvl w:val="2"/>
    </w:pPr>
    <w:rPr>
      <w:rFonts w:eastAsiaTheme="majorEastAsia" w:cstheme="majorBidi"/>
      <w:color w:val="265A79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7B8C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b/>
      <w:iCs/>
      <w:caps/>
      <w:color w:val="3886B4" w:themeColor="accent1" w:themeShade="BF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798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886B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79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559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79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559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79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79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76F"/>
  </w:style>
  <w:style w:type="paragraph" w:styleId="Footer">
    <w:name w:val="footer"/>
    <w:basedOn w:val="Normal"/>
    <w:link w:val="FooterChar"/>
    <w:uiPriority w:val="99"/>
    <w:unhideWhenUsed/>
    <w:rsid w:val="004B5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76F"/>
  </w:style>
  <w:style w:type="table" w:styleId="TableGrid">
    <w:name w:val="Table Grid"/>
    <w:basedOn w:val="TableNormal"/>
    <w:uiPriority w:val="39"/>
    <w:rsid w:val="00F87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79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186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02186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67B8C"/>
    <w:rPr>
      <w:rFonts w:ascii="Tahoma" w:eastAsiaTheme="majorEastAsia" w:hAnsi="Tahoma" w:cstheme="majorBidi"/>
      <w:b/>
      <w:color w:val="3886B4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179A"/>
    <w:rPr>
      <w:rFonts w:ascii="Tahoma" w:eastAsiaTheme="majorEastAsia" w:hAnsi="Tahoma" w:cstheme="majorBidi"/>
      <w:color w:val="6CACD1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7B8C"/>
    <w:rPr>
      <w:rFonts w:ascii="Tahoma" w:eastAsiaTheme="majorEastAsia" w:hAnsi="Tahoma" w:cstheme="majorBidi"/>
      <w:color w:val="265A79" w:themeColor="accent1" w:themeShade="8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7B8C"/>
    <w:rPr>
      <w:rFonts w:asciiTheme="majorHAnsi" w:eastAsiaTheme="majorEastAsia" w:hAnsiTheme="majorHAnsi" w:cstheme="majorBidi"/>
      <w:b/>
      <w:iCs/>
      <w:caps/>
      <w:color w:val="3886B4" w:themeColor="accent1" w:themeShade="BF"/>
      <w:sz w:val="2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1344E"/>
    <w:pPr>
      <w:numPr>
        <w:numId w:val="0"/>
      </w:numPr>
      <w:spacing w:after="0"/>
      <w:outlineLvl w:val="9"/>
    </w:pPr>
    <w:rPr>
      <w:rFonts w:asciiTheme="majorHAnsi" w:hAnsiTheme="majorHAnsi"/>
      <w:b w:val="0"/>
      <w:sz w:val="32"/>
      <w:lang w:val="en-US"/>
    </w:rPr>
  </w:style>
  <w:style w:type="character" w:styleId="Hyperlink">
    <w:name w:val="Hyperlink"/>
    <w:basedOn w:val="DefaultParagraphFont"/>
    <w:uiPriority w:val="99"/>
    <w:unhideWhenUsed/>
    <w:rsid w:val="00825394"/>
    <w:rPr>
      <w:color w:val="04478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39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BA27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7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2798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A2798"/>
    <w:rPr>
      <w:rFonts w:asciiTheme="majorHAnsi" w:eastAsiaTheme="majorEastAsia" w:hAnsiTheme="majorHAnsi" w:cstheme="majorBidi"/>
      <w:color w:val="3886B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798"/>
    <w:rPr>
      <w:rFonts w:asciiTheme="majorHAnsi" w:eastAsiaTheme="majorEastAsia" w:hAnsiTheme="majorHAnsi" w:cstheme="majorBidi"/>
      <w:color w:val="2559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798"/>
    <w:rPr>
      <w:rFonts w:asciiTheme="majorHAnsi" w:eastAsiaTheme="majorEastAsia" w:hAnsiTheme="majorHAnsi" w:cstheme="majorBidi"/>
      <w:i/>
      <w:iCs/>
      <w:color w:val="2559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7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7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29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footer" Target="footer4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4139\OneDrive%20-%20Fundacion%20Tecnalia%20Research%20&amp;%20Innovation\synch\projects\eurobench\templates\EUROBENCH-Document%20template--2018-02-06--14_18_2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AC0C7C328D44C0A87E792605A1A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5AD97-9B8C-4790-BA24-E316E228BD89}"/>
      </w:docPartPr>
      <w:docPartBody>
        <w:p w:rsidR="00984680" w:rsidRDefault="002A2407">
          <w:pPr>
            <w:pStyle w:val="71AC0C7C328D44C0A87E792605A1AD55"/>
          </w:pPr>
          <w:r w:rsidRPr="00467B8C">
            <w:rPr>
              <w:rStyle w:val="PlaceholderText"/>
              <w:color w:val="4472C4" w:themeColor="accent1"/>
              <w:sz w:val="72"/>
              <w:szCs w:val="72"/>
            </w:rPr>
            <w:t>TITLE</w:t>
          </w:r>
          <w:r>
            <w:rPr>
              <w:rStyle w:val="PlaceholderText"/>
              <w:color w:val="4472C4" w:themeColor="accent1"/>
              <w:sz w:val="72"/>
              <w:szCs w:val="72"/>
            </w:rPr>
            <w:t xml:space="preserve"> OF THE DOCUMENT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07"/>
    <w:rsid w:val="002A2407"/>
    <w:rsid w:val="003B2F26"/>
    <w:rsid w:val="004639BD"/>
    <w:rsid w:val="004A38B1"/>
    <w:rsid w:val="005C187F"/>
    <w:rsid w:val="00695EF7"/>
    <w:rsid w:val="00984680"/>
    <w:rsid w:val="00B6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1AC0C7C328D44C0A87E792605A1AD55">
    <w:name w:val="71AC0C7C328D44C0A87E792605A1AD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UROBENCH">
      <a:dk1>
        <a:sysClr val="windowText" lastClr="000000"/>
      </a:dk1>
      <a:lt1>
        <a:sysClr val="window" lastClr="FFFFFF"/>
      </a:lt1>
      <a:dk2>
        <a:srgbClr val="3580A9"/>
      </a:dk2>
      <a:lt2>
        <a:srgbClr val="FFFFFF"/>
      </a:lt2>
      <a:accent1>
        <a:srgbClr val="6CACD1"/>
      </a:accent1>
      <a:accent2>
        <a:srgbClr val="A9D276"/>
      </a:accent2>
      <a:accent3>
        <a:srgbClr val="F1C181"/>
      </a:accent3>
      <a:accent4>
        <a:srgbClr val="ED7777"/>
      </a:accent4>
      <a:accent5>
        <a:srgbClr val="CBCF39"/>
      </a:accent5>
      <a:accent6>
        <a:srgbClr val="4F7A32"/>
      </a:accent6>
      <a:hlink>
        <a:srgbClr val="04478A"/>
      </a:hlink>
      <a:folHlink>
        <a:srgbClr val="6A385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6F042-A689-4FFB-B07F-7E1905A66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EUROBENCH-Document template--2018-02-06--14_18_24.dotx</Template>
  <TotalTime>1</TotalTime>
  <Pages>5</Pages>
  <Words>489</Words>
  <Characters>2792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anthony.remazeilles@tecnalia.com</dc:creator>
  <cp:keywords/>
  <dc:description/>
  <cp:lastModifiedBy>Remazeilles, Anthony</cp:lastModifiedBy>
  <cp:revision>2</cp:revision>
  <dcterms:created xsi:type="dcterms:W3CDTF">2021-12-21T11:29:00Z</dcterms:created>
  <dcterms:modified xsi:type="dcterms:W3CDTF">2021-12-21T11:29:00Z</dcterms:modified>
</cp:coreProperties>
</file>